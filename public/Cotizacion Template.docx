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C39FB" w14:textId="18CCB35D" w:rsidR="00735CF9" w:rsidRPr="00DF22E3" w:rsidRDefault="00735CF9" w:rsidP="0065347E">
      <w:pPr>
        <w:pStyle w:val="Encabezadodefactura"/>
      </w:pPr>
    </w:p>
    <w:tbl>
      <w:tblPr>
        <w:tblStyle w:val="Tabladefactura"/>
        <w:tblpPr w:leftFromText="141" w:rightFromText="141" w:vertAnchor="text" w:tblpY="1"/>
        <w:tblOverlap w:val="never"/>
        <w:tblW w:w="235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Description w:val="Facturar a/Enviar a"/>
      </w:tblPr>
      <w:tblGrid>
        <w:gridCol w:w="4248"/>
      </w:tblGrid>
      <w:tr w:rsidR="00B36F2C" w:rsidRPr="00DF22E3" w14:paraId="6F0F1177" w14:textId="77777777" w:rsidTr="00B36F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00" w:type="pct"/>
            <w:shd w:val="clear" w:color="auto" w:fill="BFBFBF" w:themeFill="background1" w:themeFillShade="BF"/>
          </w:tcPr>
          <w:p w14:paraId="14B918EB" w14:textId="6E92B258" w:rsidR="00B36F2C" w:rsidRPr="00DF22E3" w:rsidRDefault="00B36F2C" w:rsidP="00B36F2C"/>
        </w:tc>
      </w:tr>
      <w:tr w:rsidR="00B36F2C" w:rsidRPr="00DF22E3" w14:paraId="5A353DFA" w14:textId="77777777" w:rsidTr="003F37A4">
        <w:trPr>
          <w:trHeight w:val="1385"/>
        </w:trPr>
        <w:tc>
          <w:tcPr>
            <w:tcW w:w="5000" w:type="pct"/>
          </w:tcPr>
          <w:p w14:paraId="318B076C" w14:textId="60CEC904" w:rsidR="00E30F69" w:rsidRDefault="00A5239A" w:rsidP="00B36F2C">
            <w:r>
              <w:t xml:space="preserve">Cliente:      </w:t>
            </w:r>
          </w:p>
          <w:p w14:paraId="162BD49D" w14:textId="77777777" w:rsidR="00E30F69" w:rsidRDefault="00E30F69" w:rsidP="00B36F2C">
            <w:sdt>
              <w:sdtPr>
                <w:alias w:val="ClienteSociedad"/>
                <w:id w:val="-314797166"/>
                <w:placeholder>
                  <w:docPart w:val="DefaultPlaceholder_-1854013440"/>
                </w:placeholder>
                <w:showingPlcHdr/>
                <w:text/>
              </w:sdtPr>
              <w:sdtContent>
                <w:r w:rsidRPr="009D1316">
                  <w:rPr>
                    <w:rStyle w:val="Textodelmarcadordeposicin"/>
                  </w:rPr>
                  <w:t>Haga clic o pulse aquí para escribir texto.</w:t>
                </w:r>
              </w:sdtContent>
            </w:sdt>
          </w:p>
          <w:p w14:paraId="2E75FCAD" w14:textId="78029570" w:rsidR="002A5FE9" w:rsidRDefault="00A5239A" w:rsidP="00B36F2C">
            <w:r>
              <w:br/>
            </w:r>
            <w:sdt>
              <w:sdtPr>
                <w:alias w:val="NombreCliente"/>
                <w:tag w:val="NombreCliente"/>
                <w:id w:val="-399527818"/>
                <w:placeholder>
                  <w:docPart w:val="C1914D125C924E968A7A97C830A2A0AF"/>
                </w:placeholder>
                <w:showingPlcHdr/>
                <w:text/>
              </w:sdtPr>
              <w:sdtEndPr/>
              <w:sdtContent>
                <w:r w:rsidRPr="008A01C3">
                  <w:rPr>
                    <w:rStyle w:val="Textodelmarcadordeposicin"/>
                  </w:rPr>
                  <w:t>Haga clic o pulse aquí para escribir texto.</w:t>
                </w:r>
              </w:sdtContent>
            </w:sdt>
          </w:p>
          <w:p w14:paraId="412CE707" w14:textId="5746C147" w:rsidR="00B97B2A" w:rsidRPr="00DF22E3" w:rsidRDefault="00B97B2A" w:rsidP="00B36F2C"/>
        </w:tc>
      </w:tr>
    </w:tbl>
    <w:tbl>
      <w:tblPr>
        <w:tblStyle w:val="Tabladefactura"/>
        <w:tblpPr w:leftFromText="141" w:rightFromText="141" w:vertAnchor="text" w:horzAnchor="page" w:tblpX="6838" w:tblpY="7"/>
        <w:tblOverlap w:val="never"/>
        <w:tblW w:w="204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Description w:val="Facturar a/Enviar a"/>
      </w:tblPr>
      <w:tblGrid>
        <w:gridCol w:w="3680"/>
      </w:tblGrid>
      <w:tr w:rsidR="00B36F2C" w:rsidRPr="00DF22E3" w14:paraId="23557F6D" w14:textId="77777777" w:rsidTr="00B36F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00" w:type="pct"/>
            <w:shd w:val="clear" w:color="auto" w:fill="BFBFBF" w:themeFill="background1" w:themeFillShade="BF"/>
          </w:tcPr>
          <w:p w14:paraId="4CDF087D" w14:textId="77777777" w:rsidR="00B36F2C" w:rsidRPr="00DF22E3" w:rsidRDefault="00B36F2C" w:rsidP="00B36F2C">
            <w:pPr>
              <w:ind w:left="276"/>
            </w:pPr>
          </w:p>
        </w:tc>
      </w:tr>
      <w:tr w:rsidR="00B36F2C" w:rsidRPr="00DF22E3" w14:paraId="622622F4" w14:textId="77777777" w:rsidTr="00B36F2C">
        <w:trPr>
          <w:trHeight w:val="822"/>
        </w:trPr>
        <w:tc>
          <w:tcPr>
            <w:tcW w:w="5000" w:type="pct"/>
          </w:tcPr>
          <w:p w14:paraId="49E168E7" w14:textId="77777777" w:rsidR="00B36F2C" w:rsidRDefault="00A5239A" w:rsidP="00B36F2C">
            <w:r>
              <w:t xml:space="preserve">Fecha: </w:t>
            </w:r>
            <w:sdt>
              <w:sdtPr>
                <w:alias w:val=" Fecha de la cotizacion"/>
                <w:tag w:val=" Fecha de la cotizacion"/>
                <w:id w:val="949352170"/>
                <w:placeholder>
                  <w:docPart w:val="0F2B4F75A4054081BE0F339254280D5C"/>
                </w:placeholder>
                <w:showingPlcHdr/>
                <w:text/>
              </w:sdtPr>
              <w:sdtEndPr/>
              <w:sdtContent>
                <w:r w:rsidRPr="008A01C3">
                  <w:rPr>
                    <w:rStyle w:val="Textodelmarcadordeposicin"/>
                  </w:rPr>
                  <w:t>Haga clic o pulse aquí para escribir texto.</w:t>
                </w:r>
              </w:sdtContent>
            </w:sdt>
          </w:p>
          <w:p w14:paraId="1DB6E867" w14:textId="77777777" w:rsidR="00824FBE" w:rsidRDefault="00824FBE" w:rsidP="00B36F2C"/>
          <w:p w14:paraId="22062E2C" w14:textId="29C6649F" w:rsidR="00A5239A" w:rsidRPr="00DF22E3" w:rsidRDefault="00A5239A" w:rsidP="00B36F2C">
            <w:r w:rsidRPr="00A5239A">
              <w:t>Proforma No.:</w:t>
            </w:r>
            <w:sdt>
              <w:sdtPr>
                <w:alias w:val="Title"/>
                <w:tag w:val="Title"/>
                <w:id w:val="-1120907051"/>
                <w:placeholder>
                  <w:docPart w:val="C71CFBD35B7447B099875000D15D87D6"/>
                </w:placeholder>
                <w:showingPlcHdr/>
                <w:text/>
              </w:sdtPr>
              <w:sdtEndPr/>
              <w:sdtContent>
                <w:r w:rsidRPr="008A01C3">
                  <w:rPr>
                    <w:rStyle w:val="Textodelmarcadordeposicin"/>
                  </w:rPr>
                  <w:t>Haga clic o pulse aquí para escribir texto.</w:t>
                </w:r>
              </w:sdtContent>
            </w:sdt>
          </w:p>
        </w:tc>
      </w:tr>
    </w:tbl>
    <w:p w14:paraId="16885D6D" w14:textId="77777777" w:rsidR="00B36F2C" w:rsidRDefault="00B36F2C" w:rsidP="00B36F2C">
      <w:r>
        <w:t xml:space="preserve">      </w:t>
      </w:r>
    </w:p>
    <w:p w14:paraId="4386344A" w14:textId="7531E76E" w:rsidR="00B36F2C" w:rsidRDefault="00B36F2C" w:rsidP="00B36F2C">
      <w:r>
        <w:t xml:space="preserve">        </w:t>
      </w:r>
    </w:p>
    <w:p w14:paraId="4CC039C9" w14:textId="010F503F" w:rsidR="00B36F2C" w:rsidRDefault="00B36F2C" w:rsidP="00B36F2C">
      <w:r>
        <w:t xml:space="preserve">  </w:t>
      </w:r>
    </w:p>
    <w:p w14:paraId="55319FA3" w14:textId="77777777" w:rsidR="00B36F2C" w:rsidRDefault="00B36F2C" w:rsidP="00B36F2C">
      <w:r>
        <w:t xml:space="preserve">       </w:t>
      </w:r>
    </w:p>
    <w:p w14:paraId="6FFB29A6" w14:textId="6BC60B1A" w:rsidR="00735CF9" w:rsidRPr="00DF22E3" w:rsidRDefault="00B36F2C" w:rsidP="00B36F2C">
      <w:r>
        <w:br w:type="textWrapping" w:clear="all"/>
        <w:t xml:space="preserve">                  </w:t>
      </w:r>
    </w:p>
    <w:tbl>
      <w:tblPr>
        <w:tblStyle w:val="Tablaconcuadrcula"/>
        <w:tblW w:w="5106" w:type="pct"/>
        <w:tblLook w:val="04E0" w:firstRow="1" w:lastRow="1" w:firstColumn="1" w:lastColumn="0" w:noHBand="0" w:noVBand="1"/>
        <w:tblDescription w:val="Tabla de factura"/>
      </w:tblPr>
      <w:tblGrid>
        <w:gridCol w:w="7649"/>
        <w:gridCol w:w="1558"/>
      </w:tblGrid>
      <w:tr w:rsidR="00B36F2C" w:rsidRPr="00DF22E3" w14:paraId="257D05E5" w14:textId="77777777" w:rsidTr="00B36F2C">
        <w:tc>
          <w:tcPr>
            <w:tcW w:w="4154" w:type="pct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7A4BB0D" w14:textId="591C14AB" w:rsidR="00B36F2C" w:rsidRPr="00B36F2C" w:rsidRDefault="00CB27A0" w:rsidP="00B36F2C">
            <w:pPr>
              <w:jc w:val="center"/>
              <w:rPr>
                <w:b/>
                <w:bCs/>
              </w:rPr>
            </w:pPr>
            <w:sdt>
              <w:sdtPr>
                <w:rPr>
                  <w:b/>
                  <w:bCs/>
                </w:rPr>
                <w:id w:val="-341165494"/>
                <w:placeholder>
                  <w:docPart w:val="B15A66E7870B49AB8367990334D44D17"/>
                </w:placeholder>
                <w:showingPlcHdr/>
                <w15:appearance w15:val="hidden"/>
              </w:sdtPr>
              <w:sdtEndPr/>
              <w:sdtContent>
                <w:r w:rsidR="00B36F2C" w:rsidRPr="00B36F2C">
                  <w:rPr>
                    <w:b/>
                    <w:bCs/>
                    <w:lang w:bidi="es-ES"/>
                  </w:rPr>
                  <w:t>Descripción</w:t>
                </w:r>
              </w:sdtContent>
            </w:sdt>
          </w:p>
        </w:tc>
        <w:tc>
          <w:tcPr>
            <w:tcW w:w="846" w:type="pct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5B0AA2B" w14:textId="6CA26014" w:rsidR="00B36F2C" w:rsidRPr="00B36F2C" w:rsidRDefault="00CB27A0" w:rsidP="00B36F2C">
            <w:pPr>
              <w:ind w:right="187"/>
              <w:jc w:val="center"/>
              <w:rPr>
                <w:b/>
                <w:bCs/>
              </w:rPr>
            </w:pPr>
            <w:sdt>
              <w:sdtPr>
                <w:rPr>
                  <w:b/>
                  <w:bCs/>
                </w:rPr>
                <w:id w:val="-220978842"/>
                <w:placeholder>
                  <w:docPart w:val="415082B17B014738A5C250EE0B9202CB"/>
                </w:placeholder>
                <w15:appearance w15:val="hidden"/>
              </w:sdtPr>
              <w:sdtEndPr/>
              <w:sdtContent>
                <w:r w:rsidR="00B36F2C" w:rsidRPr="00B36F2C">
                  <w:rPr>
                    <w:b/>
                    <w:bCs/>
                  </w:rPr>
                  <w:t>Monto</w:t>
                </w:r>
              </w:sdtContent>
            </w:sdt>
          </w:p>
        </w:tc>
      </w:tr>
      <w:sdt>
        <w:sdtPr>
          <w:alias w:val="Tabla"/>
          <w:tag w:val="Tabla"/>
          <w:id w:val="-1575734404"/>
          <w15:repeatingSection/>
        </w:sdtPr>
        <w:sdtEndPr/>
        <w:sdtContent>
          <w:sdt>
            <w:sdtPr>
              <w:id w:val="512490301"/>
              <w:placeholder>
                <w:docPart w:val="DefaultPlaceholder_-1854013435"/>
              </w:placeholder>
              <w15:repeatingSectionItem/>
            </w:sdtPr>
            <w:sdtEndPr/>
            <w:sdtContent>
              <w:tr w:rsidR="00B36F2C" w:rsidRPr="00DF22E3" w14:paraId="768194C6" w14:textId="77777777" w:rsidTr="00F833B3">
                <w:sdt>
                  <w:sdtPr>
                    <w:alias w:val="Descripcion"/>
                    <w:tag w:val="Descripcion"/>
                    <w:id w:val="982356743"/>
                    <w:placeholder>
                      <w:docPart w:val="C9D35340E6864ED89D4154A6A0332C97"/>
                    </w:placeholder>
                    <w:showingPlcHdr/>
                    <w:text/>
                  </w:sdtPr>
                  <w:sdtEndPr/>
                  <w:sdtContent>
                    <w:tc>
                      <w:tcPr>
                        <w:tcW w:w="4154" w:type="pct"/>
                        <w:tcBorders>
                          <w:top w:val="nil"/>
                          <w:bottom w:val="nil"/>
                          <w:right w:val="single" w:sz="4" w:space="0" w:color="auto"/>
                        </w:tcBorders>
                      </w:tcPr>
                      <w:p w14:paraId="4C13E4C4" w14:textId="2DB9EECA" w:rsidR="00B36F2C" w:rsidRPr="00DF22E3" w:rsidRDefault="0086396D">
                        <w:r w:rsidRPr="008A01C3">
                          <w:rPr>
                            <w:rStyle w:val="Textodelmarcadordeposicin"/>
                          </w:rPr>
                          <w:t>Haga clic o pulse aquí para escribir texto.</w:t>
                        </w:r>
                      </w:p>
                    </w:tc>
                  </w:sdtContent>
                </w:sdt>
                <w:sdt>
                  <w:sdtPr>
                    <w:alias w:val="Importe"/>
                    <w:tag w:val="Importe"/>
                    <w:id w:val="1731720547"/>
                    <w:placeholder>
                      <w:docPart w:val="FD3F43FED4D24572B13B84C96B086CC3"/>
                    </w:placeholder>
                    <w:showingPlcHdr/>
                    <w:text/>
                  </w:sdtPr>
                  <w:sdtEndPr/>
                  <w:sdtContent>
                    <w:tc>
                      <w:tcPr>
                        <w:tcW w:w="846" w:type="pct"/>
                        <w:tcBorders>
                          <w:top w:val="nil"/>
                          <w:left w:val="single" w:sz="4" w:space="0" w:color="auto"/>
                          <w:bottom w:val="nil"/>
                          <w:right w:val="single" w:sz="4" w:space="0" w:color="auto"/>
                        </w:tcBorders>
                        <w:vAlign w:val="bottom"/>
                      </w:tcPr>
                      <w:p w14:paraId="7F5B8EC8" w14:textId="5A69F3C7" w:rsidR="00B36F2C" w:rsidRPr="00DF22E3" w:rsidRDefault="0086396D" w:rsidP="00F833B3">
                        <w:pPr>
                          <w:jc w:val="right"/>
                        </w:pPr>
                        <w:r w:rsidRPr="008A01C3">
                          <w:rPr>
                            <w:rStyle w:val="Textodelmarcadordeposicin"/>
                          </w:rPr>
                          <w:t>Haga clic o pulse aquí para escribir texto.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="00B36F2C" w:rsidRPr="00DF22E3" w14:paraId="1A5D3104" w14:textId="77777777" w:rsidTr="00B36F2C">
        <w:tc>
          <w:tcPr>
            <w:tcW w:w="4154" w:type="pct"/>
            <w:tcBorders>
              <w:top w:val="nil"/>
            </w:tcBorders>
          </w:tcPr>
          <w:p w14:paraId="144DF6B1" w14:textId="77777777" w:rsidR="00B36F2C" w:rsidRPr="00DF22E3" w:rsidRDefault="00B36F2C"/>
        </w:tc>
        <w:tc>
          <w:tcPr>
            <w:tcW w:w="846" w:type="pct"/>
            <w:tcBorders>
              <w:top w:val="nil"/>
            </w:tcBorders>
          </w:tcPr>
          <w:p w14:paraId="03BA3A5A" w14:textId="77777777" w:rsidR="00B36F2C" w:rsidRPr="00DF22E3" w:rsidRDefault="00B36F2C">
            <w:pPr>
              <w:jc w:val="right"/>
            </w:pPr>
          </w:p>
        </w:tc>
      </w:tr>
    </w:tbl>
    <w:p w14:paraId="278EEDCA" w14:textId="6457A78E" w:rsidR="00591137" w:rsidRDefault="00591137" w:rsidP="00591137">
      <w:pPr>
        <w:pStyle w:val="Informacindecontacto"/>
      </w:pPr>
    </w:p>
    <w:tbl>
      <w:tblPr>
        <w:tblStyle w:val="Tabladefactura"/>
        <w:tblW w:w="92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9209"/>
      </w:tblGrid>
      <w:tr w:rsidR="00704A45" w14:paraId="37CA8ED3" w14:textId="77777777" w:rsidTr="00F24A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sdt>
          <w:sdtPr>
            <w:alias w:val="Estado"/>
            <w:tag w:val="Estado"/>
            <w:id w:val="1980959233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9209" w:type="dxa"/>
                <w:shd w:val="clear" w:color="auto" w:fill="FFFFFF" w:themeFill="background1"/>
              </w:tcPr>
              <w:p w14:paraId="6FFC2955" w14:textId="052C9374" w:rsidR="00704A45" w:rsidRDefault="00E52DA6" w:rsidP="00704A45">
                <w:pPr>
                  <w:spacing w:after="0"/>
                </w:pPr>
                <w:r w:rsidRPr="009D1316">
                  <w:rPr>
                    <w:rStyle w:val="Textodelmarcadordeposicin"/>
                  </w:rPr>
                  <w:t>Haga clic o pulse aquí para escribir texto.</w:t>
                </w:r>
              </w:p>
            </w:tc>
          </w:sdtContent>
        </w:sdt>
      </w:tr>
    </w:tbl>
    <w:p w14:paraId="5FCFAE2B" w14:textId="77777777" w:rsidR="00B36F2C" w:rsidRDefault="00B36F2C" w:rsidP="00591137">
      <w:pPr>
        <w:pStyle w:val="Informacindecontacto"/>
      </w:pPr>
    </w:p>
    <w:p w14:paraId="21D1F6F1" w14:textId="77777777" w:rsidR="00597065" w:rsidRDefault="00597065" w:rsidP="00591137">
      <w:pPr>
        <w:pStyle w:val="Informacindecontacto"/>
      </w:pPr>
    </w:p>
    <w:p w14:paraId="5A4157EC" w14:textId="77777777" w:rsidR="00597065" w:rsidRDefault="00597065" w:rsidP="00591137">
      <w:pPr>
        <w:pStyle w:val="Informacindecontacto"/>
      </w:pPr>
    </w:p>
    <w:p w14:paraId="29A66890" w14:textId="77777777" w:rsidR="00597065" w:rsidRDefault="00597065" w:rsidP="00591137">
      <w:pPr>
        <w:pStyle w:val="Informacindecontacto"/>
      </w:pPr>
    </w:p>
    <w:p w14:paraId="39276A0A" w14:textId="77777777" w:rsidR="00597065" w:rsidRDefault="00597065" w:rsidP="00591137">
      <w:pPr>
        <w:pStyle w:val="Informacindecontacto"/>
      </w:pPr>
    </w:p>
    <w:p w14:paraId="1EB14ECA" w14:textId="77777777" w:rsidR="00597065" w:rsidRDefault="00597065" w:rsidP="00591137">
      <w:pPr>
        <w:pStyle w:val="Informacindecontacto"/>
      </w:pPr>
    </w:p>
    <w:p w14:paraId="0CE499E8" w14:textId="77777777" w:rsidR="00597065" w:rsidRDefault="00597065" w:rsidP="00591137">
      <w:pPr>
        <w:pStyle w:val="Informacindecontacto"/>
      </w:pPr>
    </w:p>
    <w:p w14:paraId="14046ED2" w14:textId="77777777" w:rsidR="00597065" w:rsidRDefault="00597065" w:rsidP="00591137">
      <w:pPr>
        <w:pStyle w:val="Informacindecontacto"/>
      </w:pPr>
    </w:p>
    <w:p w14:paraId="1AB20690" w14:textId="77777777" w:rsidR="00597065" w:rsidRDefault="00597065" w:rsidP="00591137">
      <w:pPr>
        <w:pStyle w:val="Informacindecontacto"/>
      </w:pPr>
    </w:p>
    <w:p w14:paraId="6D464211" w14:textId="77777777" w:rsidR="00597065" w:rsidRDefault="00597065" w:rsidP="00591137">
      <w:pPr>
        <w:pStyle w:val="Informacindecontacto"/>
      </w:pPr>
    </w:p>
    <w:p w14:paraId="144C98B9" w14:textId="77777777" w:rsidR="001C1743" w:rsidRDefault="001C1743" w:rsidP="00591137">
      <w:pPr>
        <w:pStyle w:val="Informacindecontacto"/>
      </w:pPr>
    </w:p>
    <w:p w14:paraId="5C39CAC1" w14:textId="77777777" w:rsidR="001C1743" w:rsidRDefault="001C1743" w:rsidP="00591137">
      <w:pPr>
        <w:pStyle w:val="Informacindecontacto"/>
      </w:pPr>
    </w:p>
    <w:p w14:paraId="794548F8" w14:textId="3853A942" w:rsidR="001C1743" w:rsidRDefault="001C1743" w:rsidP="3A318726">
      <w:pPr>
        <w:pStyle w:val="Informacindecontacto"/>
        <w:rPr>
          <w:rStyle w:val="Textodelmarcadordeposicin"/>
        </w:rPr>
      </w:pPr>
    </w:p>
    <w:p w14:paraId="2E45EF4E" w14:textId="77777777" w:rsidR="00896656" w:rsidRDefault="00896656" w:rsidP="00591137">
      <w:pPr>
        <w:pStyle w:val="Informacindecontacto"/>
      </w:pPr>
    </w:p>
    <w:p w14:paraId="25DA9B18" w14:textId="77777777" w:rsidR="00597065" w:rsidRDefault="00597065" w:rsidP="00591137">
      <w:pPr>
        <w:pStyle w:val="Informacindecontacto"/>
      </w:pPr>
    </w:p>
    <w:tbl>
      <w:tblPr>
        <w:tblStyle w:val="Tablaconcuadrcula"/>
        <w:tblpPr w:leftFromText="141" w:rightFromText="141" w:vertAnchor="text" w:horzAnchor="margin" w:tblpXSpec="right" w:tblpY="84"/>
        <w:tblW w:w="0" w:type="auto"/>
        <w:tblLook w:val="04A0" w:firstRow="1" w:lastRow="0" w:firstColumn="1" w:lastColumn="0" w:noHBand="0" w:noVBand="1"/>
      </w:tblPr>
      <w:tblGrid>
        <w:gridCol w:w="1984"/>
        <w:gridCol w:w="1134"/>
      </w:tblGrid>
      <w:tr w:rsidR="00B36F2C" w14:paraId="3A3D0D21" w14:textId="77777777" w:rsidTr="00B36F2C">
        <w:tc>
          <w:tcPr>
            <w:tcW w:w="1984" w:type="dxa"/>
          </w:tcPr>
          <w:p w14:paraId="5B6465CF" w14:textId="115AEB2F" w:rsidR="00B36F2C" w:rsidRDefault="00B36F2C" w:rsidP="00B36F2C">
            <w:pPr>
              <w:pStyle w:val="Informacindecontacto"/>
              <w:ind w:left="57"/>
            </w:pPr>
            <w:r>
              <w:t>Subtotal</w:t>
            </w:r>
          </w:p>
        </w:tc>
        <w:tc>
          <w:tcPr>
            <w:tcW w:w="1134" w:type="dxa"/>
          </w:tcPr>
          <w:sdt>
            <w:sdtPr>
              <w:alias w:val="Subtotal"/>
              <w:tag w:val="Subtotal"/>
              <w:id w:val="-566503023"/>
              <w:placeholder>
                <w:docPart w:val="FF165022DDFE4AAC8D1F26EF4B8722CD"/>
              </w:placeholder>
              <w:showingPlcHdr/>
              <w:text/>
            </w:sdtPr>
            <w:sdtEndPr/>
            <w:sdtContent>
              <w:p w14:paraId="35A29BBA" w14:textId="767D8989" w:rsidR="00B36F2C" w:rsidRDefault="00DB7961" w:rsidP="006E0055">
                <w:pPr>
                  <w:pStyle w:val="Informacindecontacto"/>
                </w:pPr>
                <w:r w:rsidRPr="008A01C3">
                  <w:rPr>
                    <w:rStyle w:val="Textodelmarcadordeposicin"/>
                  </w:rPr>
                  <w:t>Haga clic o pulse aquí para escribir texto.</w:t>
                </w:r>
              </w:p>
            </w:sdtContent>
          </w:sdt>
        </w:tc>
      </w:tr>
      <w:tr w:rsidR="00B36F2C" w14:paraId="52432A6D" w14:textId="77777777" w:rsidTr="00B36F2C">
        <w:tc>
          <w:tcPr>
            <w:tcW w:w="1984" w:type="dxa"/>
          </w:tcPr>
          <w:p w14:paraId="532D8DAB" w14:textId="323B133D" w:rsidR="00B36F2C" w:rsidRDefault="00B36F2C" w:rsidP="00B36F2C">
            <w:pPr>
              <w:pStyle w:val="Informacindecontacto"/>
              <w:ind w:left="57"/>
            </w:pPr>
            <w:r>
              <w:t>ITBMS</w:t>
            </w:r>
          </w:p>
        </w:tc>
        <w:sdt>
          <w:sdtPr>
            <w:alias w:val="ITBMS"/>
            <w:tag w:val="ITBMS"/>
            <w:id w:val="132385207"/>
            <w:placeholder>
              <w:docPart w:val="64153C4BC7EC42CF8ABED61E2DB24975"/>
            </w:placeholder>
            <w:showingPlcHdr/>
            <w:text/>
          </w:sdtPr>
          <w:sdtEndPr/>
          <w:sdtContent>
            <w:tc>
              <w:tcPr>
                <w:tcW w:w="1134" w:type="dxa"/>
              </w:tcPr>
              <w:p w14:paraId="15A0BB6E" w14:textId="000174CC" w:rsidR="00B36F2C" w:rsidRDefault="00DB7961" w:rsidP="00DB7961">
                <w:pPr>
                  <w:pStyle w:val="Informacindecontacto"/>
                </w:pPr>
                <w:r w:rsidRPr="008A01C3">
                  <w:rPr>
                    <w:rStyle w:val="Textodelmarcadordeposicin"/>
                  </w:rPr>
                  <w:t>Haga clic o pulse aquí para escribir texto.</w:t>
                </w:r>
              </w:p>
            </w:tc>
          </w:sdtContent>
        </w:sdt>
      </w:tr>
      <w:tr w:rsidR="00B36F2C" w14:paraId="4746744E" w14:textId="77777777" w:rsidTr="00B36F2C">
        <w:tc>
          <w:tcPr>
            <w:tcW w:w="1984" w:type="dxa"/>
            <w:shd w:val="clear" w:color="auto" w:fill="BFBFBF" w:themeFill="background1" w:themeFillShade="BF"/>
            <w:vAlign w:val="bottom"/>
          </w:tcPr>
          <w:p w14:paraId="75BF6BAA" w14:textId="59A982C4" w:rsidR="00B36F2C" w:rsidRPr="00B36F2C" w:rsidRDefault="00B36F2C" w:rsidP="00B36F2C">
            <w:pPr>
              <w:pStyle w:val="Informacindecontacto"/>
              <w:rPr>
                <w:b/>
                <w:bCs/>
              </w:rPr>
            </w:pPr>
            <w:r w:rsidRPr="00B36F2C">
              <w:rPr>
                <w:b/>
                <w:bCs/>
              </w:rPr>
              <w:t>TOTAL</w:t>
            </w:r>
          </w:p>
        </w:tc>
        <w:sdt>
          <w:sdtPr>
            <w:alias w:val="Total"/>
            <w:tag w:val="Total"/>
            <w:id w:val="-765763994"/>
            <w:placeholder>
              <w:docPart w:val="1ACC647C731D4D6A9A2CAE3A36EF1E27"/>
            </w:placeholder>
            <w:showingPlcHdr/>
            <w:text/>
          </w:sdtPr>
          <w:sdtEndPr/>
          <w:sdtContent>
            <w:tc>
              <w:tcPr>
                <w:tcW w:w="1134" w:type="dxa"/>
                <w:shd w:val="clear" w:color="auto" w:fill="BFBFBF" w:themeFill="background1" w:themeFillShade="BF"/>
              </w:tcPr>
              <w:p w14:paraId="4B925151" w14:textId="5C09D3EA" w:rsidR="00B36F2C" w:rsidRDefault="00DB7961" w:rsidP="00DB7961">
                <w:pPr>
                  <w:pStyle w:val="Informacindecontacto"/>
                </w:pPr>
                <w:r w:rsidRPr="008A01C3">
                  <w:rPr>
                    <w:rStyle w:val="Textodelmarcadordeposicin"/>
                  </w:rPr>
                  <w:t xml:space="preserve">Haga clic o pulse aquí para </w:t>
                </w:r>
                <w:r w:rsidRPr="008A01C3">
                  <w:rPr>
                    <w:rStyle w:val="Textodelmarcadordeposicin"/>
                  </w:rPr>
                  <w:lastRenderedPageBreak/>
                  <w:t>escribir texto.</w:t>
                </w:r>
              </w:p>
            </w:tc>
          </w:sdtContent>
        </w:sdt>
      </w:tr>
    </w:tbl>
    <w:p w14:paraId="579BC897" w14:textId="145259CB" w:rsidR="00B36F2C" w:rsidRPr="00B36F2C" w:rsidRDefault="00B36F2C" w:rsidP="00591137">
      <w:pPr>
        <w:pStyle w:val="Informacindecontacto"/>
        <w:rPr>
          <w:color w:val="EE0000"/>
        </w:rPr>
      </w:pPr>
      <w:r w:rsidRPr="00B36F2C">
        <w:rPr>
          <w:color w:val="EE0000"/>
        </w:rPr>
        <w:lastRenderedPageBreak/>
        <w:t>Al efectuar su pago, indicarnos el número de proforma</w:t>
      </w:r>
    </w:p>
    <w:sectPr w:rsidR="00B36F2C" w:rsidRPr="00B36F2C" w:rsidSect="006A1162">
      <w:footerReference w:type="default" r:id="rId11"/>
      <w:headerReference w:type="first" r:id="rId12"/>
      <w:footerReference w:type="first" r:id="rId13"/>
      <w:pgSz w:w="11906" w:h="16838" w:code="9"/>
      <w:pgMar w:top="1080" w:right="1440" w:bottom="72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70F97" w14:textId="77777777" w:rsidR="00CB27A0" w:rsidRDefault="00CB27A0">
      <w:pPr>
        <w:spacing w:after="0"/>
      </w:pPr>
      <w:r>
        <w:separator/>
      </w:r>
    </w:p>
  </w:endnote>
  <w:endnote w:type="continuationSeparator" w:id="0">
    <w:p w14:paraId="58FC9535" w14:textId="77777777" w:rsidR="00CB27A0" w:rsidRDefault="00CB27A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DilleniaUPC">
    <w:altName w:val="Cambria"/>
    <w:charset w:val="DE"/>
    <w:family w:val="roman"/>
    <w:pitch w:val="variable"/>
    <w:sig w:usb0="81000003" w:usb1="00000000" w:usb2="00000000" w:usb3="00000000" w:csb0="0001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55A6C" w14:textId="77777777" w:rsidR="00147208" w:rsidRPr="00147208" w:rsidRDefault="00147208" w:rsidP="00147208">
    <w:pPr>
      <w:pStyle w:val="Piedepgina"/>
      <w:jc w:val="left"/>
    </w:pPr>
    <w:r w:rsidRPr="00147208">
      <w:rPr>
        <w:lang w:bidi="es-ES"/>
      </w:rPr>
      <w:fldChar w:fldCharType="begin"/>
    </w:r>
    <w:r w:rsidRPr="00147208">
      <w:rPr>
        <w:lang w:bidi="es-ES"/>
      </w:rPr>
      <w:instrText xml:space="preserve"> PAGE   \* MERGEFORMAT </w:instrText>
    </w:r>
    <w:r w:rsidRPr="00147208">
      <w:rPr>
        <w:lang w:bidi="es-ES"/>
      </w:rPr>
      <w:fldChar w:fldCharType="separate"/>
    </w:r>
    <w:r w:rsidRPr="00147208">
      <w:rPr>
        <w:lang w:bidi="es-ES"/>
      </w:rPr>
      <w:t>2</w:t>
    </w:r>
    <w:r w:rsidRPr="00147208">
      <w:rPr>
        <w:lang w:bidi="es-E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D9795" w14:textId="77777777" w:rsidR="006944E1" w:rsidRPr="006944E1" w:rsidRDefault="006944E1" w:rsidP="00955290">
    <w:pPr>
      <w:pStyle w:val="Piedepgina"/>
      <w:jc w:val="left"/>
      <w:rPr>
        <w:color w:val="000000" w:themeColor="text1"/>
        <w:sz w:val="12"/>
        <w:szCs w:val="12"/>
        <w:lang w:val="es-PA"/>
      </w:rPr>
    </w:pPr>
    <w:r w:rsidRPr="006944E1">
      <w:rPr>
        <w:i/>
        <w:iCs/>
        <w:color w:val="000000" w:themeColor="text1"/>
        <w:sz w:val="12"/>
        <w:szCs w:val="12"/>
        <w:lang w:val="es-PA"/>
      </w:rPr>
      <w:t>Transferencia bancaria Internacional A nombre de ANGEL COHEN RICHA &amp; ASOCIADOS</w:t>
    </w:r>
  </w:p>
  <w:p w14:paraId="5D5D2032" w14:textId="77777777" w:rsidR="006944E1" w:rsidRPr="006944E1" w:rsidRDefault="006944E1" w:rsidP="00955290">
    <w:pPr>
      <w:pStyle w:val="Piedepgina"/>
      <w:jc w:val="left"/>
      <w:rPr>
        <w:color w:val="000000" w:themeColor="text1"/>
        <w:sz w:val="12"/>
        <w:szCs w:val="12"/>
        <w:lang w:val="es-PA"/>
      </w:rPr>
    </w:pPr>
    <w:r w:rsidRPr="006944E1">
      <w:rPr>
        <w:i/>
        <w:iCs/>
        <w:color w:val="000000" w:themeColor="text1"/>
        <w:sz w:val="12"/>
        <w:szCs w:val="12"/>
        <w:lang w:val="en-US"/>
      </w:rPr>
      <w:t>DATOS BANCARIOS: CITIBANK NEW YORK, N.Y. US$  /SWIFT CITIUS33 /ABA 021000089</w:t>
    </w:r>
  </w:p>
  <w:p w14:paraId="58A8FBAC" w14:textId="77777777" w:rsidR="006944E1" w:rsidRPr="006944E1" w:rsidRDefault="006944E1" w:rsidP="00955290">
    <w:pPr>
      <w:pStyle w:val="Piedepgina"/>
      <w:jc w:val="left"/>
      <w:rPr>
        <w:color w:val="000000" w:themeColor="text1"/>
        <w:sz w:val="12"/>
        <w:szCs w:val="12"/>
        <w:lang w:val="es-PA"/>
      </w:rPr>
    </w:pPr>
    <w:r w:rsidRPr="006944E1">
      <w:rPr>
        <w:i/>
        <w:iCs/>
        <w:color w:val="000000" w:themeColor="text1"/>
        <w:sz w:val="12"/>
        <w:szCs w:val="12"/>
        <w:lang w:val="es-PA"/>
      </w:rPr>
      <w:t>Banco Beneficiario: BANCO GENERAL, S.A. - PANAMA</w:t>
    </w:r>
  </w:p>
  <w:p w14:paraId="65CBE9B2" w14:textId="77777777" w:rsidR="006944E1" w:rsidRPr="006944E1" w:rsidRDefault="006944E1" w:rsidP="00955290">
    <w:pPr>
      <w:pStyle w:val="Piedepgina"/>
      <w:jc w:val="left"/>
      <w:rPr>
        <w:color w:val="000000" w:themeColor="text1"/>
        <w:sz w:val="12"/>
        <w:szCs w:val="12"/>
        <w:lang w:val="es-PA"/>
      </w:rPr>
    </w:pPr>
    <w:r w:rsidRPr="006944E1">
      <w:rPr>
        <w:i/>
        <w:iCs/>
        <w:color w:val="000000" w:themeColor="text1"/>
        <w:sz w:val="12"/>
        <w:szCs w:val="12"/>
        <w:lang w:val="es-PA"/>
      </w:rPr>
      <w:t>SWIFT BAGEPAPA /Beneficiario ANGEL COHEN RICHA &amp; ASOCIADOS C.C.# 03-10-01-061946-7</w:t>
    </w:r>
  </w:p>
  <w:p w14:paraId="5AD1474D" w14:textId="77777777" w:rsidR="006944E1" w:rsidRPr="006944E1" w:rsidRDefault="006944E1" w:rsidP="00955290">
    <w:pPr>
      <w:pStyle w:val="Piedepgina"/>
      <w:jc w:val="left"/>
      <w:rPr>
        <w:color w:val="000000" w:themeColor="text1"/>
        <w:sz w:val="12"/>
        <w:szCs w:val="12"/>
        <w:lang w:val="es-PA"/>
      </w:rPr>
    </w:pPr>
    <w:r w:rsidRPr="006944E1">
      <w:rPr>
        <w:i/>
        <w:iCs/>
        <w:color w:val="000000" w:themeColor="text1"/>
        <w:sz w:val="12"/>
        <w:szCs w:val="12"/>
        <w:lang w:val="es-PA"/>
      </w:rPr>
      <w:t>TRANSFERENCIAS NACIONALES:</w:t>
    </w:r>
  </w:p>
  <w:p w14:paraId="29A9358F" w14:textId="77777777" w:rsidR="006944E1" w:rsidRPr="006944E1" w:rsidRDefault="006944E1" w:rsidP="00955290">
    <w:pPr>
      <w:pStyle w:val="Piedepgina"/>
      <w:jc w:val="left"/>
      <w:rPr>
        <w:color w:val="000000" w:themeColor="text1"/>
        <w:sz w:val="12"/>
        <w:szCs w:val="12"/>
        <w:lang w:val="es-PA"/>
      </w:rPr>
    </w:pPr>
    <w:r w:rsidRPr="006944E1">
      <w:rPr>
        <w:i/>
        <w:iCs/>
        <w:color w:val="000000" w:themeColor="text1"/>
        <w:sz w:val="12"/>
        <w:szCs w:val="12"/>
        <w:lang w:val="es-PA"/>
      </w:rPr>
      <w:t>1-BANCO GENERAL, S.A. - PANAMA Beneficiario ANGEL COHEN RICHA &amp; ASOCIADOS C.C.# 03-10-01-061946-7</w:t>
    </w:r>
  </w:p>
  <w:p w14:paraId="5B786798" w14:textId="77777777" w:rsidR="006944E1" w:rsidRPr="006944E1" w:rsidRDefault="006944E1" w:rsidP="00955290">
    <w:pPr>
      <w:pStyle w:val="Piedepgina"/>
      <w:jc w:val="left"/>
      <w:rPr>
        <w:color w:val="000000" w:themeColor="text1"/>
        <w:sz w:val="12"/>
        <w:szCs w:val="12"/>
        <w:lang w:val="es-PA"/>
      </w:rPr>
    </w:pPr>
    <w:r w:rsidRPr="006944E1">
      <w:rPr>
        <w:i/>
        <w:iCs/>
        <w:color w:val="000000" w:themeColor="text1"/>
        <w:sz w:val="12"/>
        <w:szCs w:val="12"/>
        <w:lang w:val="es-PA"/>
      </w:rPr>
      <w:t>2-MERCANTIL BANCO - PANAMA /Beneficiario ANGEL COHEN RICHA &amp; ASOCIADOS C.C.# 01-202018342</w:t>
    </w:r>
  </w:p>
  <w:p w14:paraId="0595F2D8" w14:textId="1B05F3FB" w:rsidR="00B36F2C" w:rsidRPr="006944E1" w:rsidRDefault="00B36F2C" w:rsidP="006944E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9D269" w14:textId="77777777" w:rsidR="00CB27A0" w:rsidRDefault="00CB27A0">
      <w:pPr>
        <w:spacing w:after="0"/>
      </w:pPr>
      <w:r>
        <w:separator/>
      </w:r>
    </w:p>
  </w:footnote>
  <w:footnote w:type="continuationSeparator" w:id="0">
    <w:p w14:paraId="07387D66" w14:textId="77777777" w:rsidR="00CB27A0" w:rsidRDefault="00CB27A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6D3FC" w14:textId="0BF14B0B" w:rsidR="00B36F2C" w:rsidRDefault="0067604F">
    <w:pPr>
      <w:pStyle w:val="Encabezado"/>
    </w:pPr>
    <w:r>
      <w:rPr>
        <w:noProof/>
      </w:rPr>
      <w:drawing>
        <wp:inline distT="0" distB="0" distL="0" distR="0" wp14:anchorId="42D8983F" wp14:editId="59C83A55">
          <wp:extent cx="5731510" cy="1012190"/>
          <wp:effectExtent l="0" t="0" r="2540" b="0"/>
          <wp:docPr id="601914934" name="Imagen 1" descr="Patrón de fon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1914934" name="Imagen 1" descr="Patrón de fond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10121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8D8F4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57E5D71"/>
    <w:multiLevelType w:val="hybridMultilevel"/>
    <w:tmpl w:val="BFBE56B6"/>
    <w:lvl w:ilvl="0" w:tplc="DF622CE6">
      <w:start w:val="1"/>
      <w:numFmt w:val="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7875394">
    <w:abstractNumId w:val="0"/>
  </w:num>
  <w:num w:numId="2" w16cid:durableId="783116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2C"/>
    <w:rsid w:val="00147208"/>
    <w:rsid w:val="00183A9B"/>
    <w:rsid w:val="001C1743"/>
    <w:rsid w:val="00255734"/>
    <w:rsid w:val="002A53DA"/>
    <w:rsid w:val="002A5FE9"/>
    <w:rsid w:val="00305C4C"/>
    <w:rsid w:val="00305FEB"/>
    <w:rsid w:val="00311152"/>
    <w:rsid w:val="003959E5"/>
    <w:rsid w:val="003E6443"/>
    <w:rsid w:val="003F37A4"/>
    <w:rsid w:val="004B5E8B"/>
    <w:rsid w:val="004C306F"/>
    <w:rsid w:val="004D4E7D"/>
    <w:rsid w:val="004E4F3A"/>
    <w:rsid w:val="005313C6"/>
    <w:rsid w:val="00565B0A"/>
    <w:rsid w:val="00575A98"/>
    <w:rsid w:val="00591137"/>
    <w:rsid w:val="00597065"/>
    <w:rsid w:val="005C2CF2"/>
    <w:rsid w:val="006433F3"/>
    <w:rsid w:val="0065347E"/>
    <w:rsid w:val="0067604F"/>
    <w:rsid w:val="006944E1"/>
    <w:rsid w:val="00694E62"/>
    <w:rsid w:val="006A1162"/>
    <w:rsid w:val="006B76C1"/>
    <w:rsid w:val="006E0055"/>
    <w:rsid w:val="00704A45"/>
    <w:rsid w:val="00735CF9"/>
    <w:rsid w:val="007452C6"/>
    <w:rsid w:val="007B07E5"/>
    <w:rsid w:val="007C1E31"/>
    <w:rsid w:val="00824FBE"/>
    <w:rsid w:val="0086396D"/>
    <w:rsid w:val="00876437"/>
    <w:rsid w:val="00896656"/>
    <w:rsid w:val="00904DBC"/>
    <w:rsid w:val="00926B8F"/>
    <w:rsid w:val="00955290"/>
    <w:rsid w:val="00A5239A"/>
    <w:rsid w:val="00AB6544"/>
    <w:rsid w:val="00B12742"/>
    <w:rsid w:val="00B36F2C"/>
    <w:rsid w:val="00B400FB"/>
    <w:rsid w:val="00B9437D"/>
    <w:rsid w:val="00B97B2A"/>
    <w:rsid w:val="00BB519D"/>
    <w:rsid w:val="00BE135B"/>
    <w:rsid w:val="00C63627"/>
    <w:rsid w:val="00C7576A"/>
    <w:rsid w:val="00CA528F"/>
    <w:rsid w:val="00CB27A0"/>
    <w:rsid w:val="00CD6A44"/>
    <w:rsid w:val="00D770F4"/>
    <w:rsid w:val="00D776E0"/>
    <w:rsid w:val="00DB7961"/>
    <w:rsid w:val="00DF22E3"/>
    <w:rsid w:val="00E21AE6"/>
    <w:rsid w:val="00E22ADD"/>
    <w:rsid w:val="00E30F69"/>
    <w:rsid w:val="00E52DA6"/>
    <w:rsid w:val="00E710D3"/>
    <w:rsid w:val="00E7125D"/>
    <w:rsid w:val="00F24A7D"/>
    <w:rsid w:val="00F33D62"/>
    <w:rsid w:val="00F62070"/>
    <w:rsid w:val="00F71BEC"/>
    <w:rsid w:val="00F833B3"/>
    <w:rsid w:val="00FB710D"/>
    <w:rsid w:val="00FC1E66"/>
    <w:rsid w:val="00FD2E53"/>
    <w:rsid w:val="3A318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8B14640"/>
  <w15:chartTrackingRefBased/>
  <w15:docId w15:val="{9763831C-BA81-4A0C-91D3-467C81797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kern w:val="2"/>
        <w:sz w:val="18"/>
        <w:lang w:val="es-ES" w:eastAsia="ja-JP" w:bidi="ar-SA"/>
        <w14:ligatures w14:val="standard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6F2C"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600" w:after="240"/>
      <w:outlineLvl w:val="0"/>
    </w:pPr>
    <w:rPr>
      <w:b/>
      <w:bCs/>
      <w:caps/>
      <w:color w:val="1F4E79" w:themeColor="accent1" w:themeShade="80"/>
      <w:kern w:val="0"/>
      <w:sz w:val="28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360" w:after="120"/>
      <w:outlineLvl w:val="1"/>
    </w:pPr>
    <w:rPr>
      <w:b/>
      <w:bCs/>
      <w:color w:val="5B9BD5" w:themeColor="accent1"/>
      <w:kern w:val="0"/>
      <w:sz w:val="24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3"/>
    <w:qFormat/>
    <w:rsid w:val="00147208"/>
    <w:pPr>
      <w:numPr>
        <w:ilvl w:val="1"/>
      </w:numPr>
      <w:spacing w:before="80" w:after="0" w:line="280" w:lineRule="exact"/>
    </w:pPr>
    <w:rPr>
      <w:b/>
      <w:bCs/>
      <w:color w:val="2E74B5" w:themeColor="accent1" w:themeShade="BF"/>
      <w:kern w:val="0"/>
      <w:sz w:val="24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3"/>
    <w:rsid w:val="00147208"/>
    <w:rPr>
      <w:b/>
      <w:bCs/>
      <w:color w:val="2E74B5" w:themeColor="accent1" w:themeShade="BF"/>
      <w:kern w:val="0"/>
      <w:sz w:val="24"/>
      <w14:ligatures w14:val="none"/>
    </w:rPr>
  </w:style>
  <w:style w:type="paragraph" w:styleId="Ttulo">
    <w:name w:val="Title"/>
    <w:basedOn w:val="Normal"/>
    <w:next w:val="Normal"/>
    <w:link w:val="TtuloCar"/>
    <w:uiPriority w:val="2"/>
    <w:qFormat/>
    <w:rsid w:val="005C2CF2"/>
    <w:pP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14:ligatures w14:val="none"/>
    </w:rPr>
  </w:style>
  <w:style w:type="character" w:customStyle="1" w:styleId="TtuloCar">
    <w:name w:val="Título Car"/>
    <w:basedOn w:val="Fuentedeprrafopredeter"/>
    <w:link w:val="Ttulo"/>
    <w:uiPriority w:val="2"/>
    <w:rsid w:val="005C2CF2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14:ligatures w14:val="none"/>
    </w:rPr>
  </w:style>
  <w:style w:type="table" w:customStyle="1" w:styleId="Tabladefactura">
    <w:name w:val="Tabla de factura"/>
    <w:basedOn w:val="Tablanormal"/>
    <w:uiPriority w:val="99"/>
    <w:rsid w:val="00147208"/>
    <w:pPr>
      <w:spacing w:before="120" w:after="120"/>
    </w:pPr>
    <w:rPr>
      <w:kern w:val="0"/>
      <w14:ligatures w14:val="none"/>
    </w:r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pPr>
        <w:wordWrap/>
        <w:jc w:val="right"/>
      </w:pPr>
      <w:rPr>
        <w:b/>
        <w:color w:val="auto"/>
      </w:rPr>
      <w:tblPr/>
      <w:tcPr>
        <w:shd w:val="clear" w:color="auto" w:fill="9CC2E5" w:themeFill="accent1" w:themeFillTint="99"/>
      </w:tcPr>
    </w:tblStylePr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customStyle="1" w:styleId="Encabezadodefactura">
    <w:name w:val="Encabezado de factura"/>
    <w:basedOn w:val="Normal"/>
    <w:next w:val="Normal"/>
    <w:uiPriority w:val="2"/>
    <w:qFormat/>
    <w:pPr>
      <w:spacing w:before="600" w:after="240"/>
    </w:pPr>
    <w:rPr>
      <w:b/>
      <w:bCs/>
      <w:caps/>
      <w:color w:val="1F4E79" w:themeColor="accent1" w:themeShade="80"/>
      <w:sz w:val="28"/>
    </w:rPr>
  </w:style>
  <w:style w:type="character" w:customStyle="1" w:styleId="Ttulo1Car">
    <w:name w:val="Título 1 Car"/>
    <w:basedOn w:val="Fuentedeprrafopredeter"/>
    <w:link w:val="Ttulo1"/>
    <w:uiPriority w:val="9"/>
    <w:rPr>
      <w:b/>
      <w:bCs/>
      <w:caps/>
      <w:color w:val="1F4E79" w:themeColor="accent1" w:themeShade="80"/>
      <w:kern w:val="0"/>
      <w:sz w:val="28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Pr>
      <w:b/>
      <w:bCs/>
      <w:color w:val="5B9BD5" w:themeColor="accent1"/>
      <w:kern w:val="0"/>
      <w:sz w:val="24"/>
      <w14:ligatures w14:val="none"/>
    </w:rPr>
  </w:style>
  <w:style w:type="table" w:styleId="Tablaconcuadrcula">
    <w:name w:val="Table Grid"/>
    <w:basedOn w:val="Tabla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cabezadodeformulario">
    <w:name w:val="Encabezado de formulario"/>
    <w:basedOn w:val="Normal"/>
    <w:uiPriority w:val="2"/>
    <w:qFormat/>
    <w:pPr>
      <w:spacing w:after="120"/>
    </w:pPr>
    <w:rPr>
      <w:b/>
      <w:bCs/>
    </w:rPr>
  </w:style>
  <w:style w:type="paragraph" w:customStyle="1" w:styleId="Textodeformulario">
    <w:name w:val="Texto de formulario"/>
    <w:basedOn w:val="Normal"/>
    <w:uiPriority w:val="2"/>
    <w:qFormat/>
    <w:pPr>
      <w:spacing w:after="120"/>
      <w:contextualSpacing/>
    </w:p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spacing w:before="200" w:after="0"/>
      <w:contextualSpacing/>
      <w:jc w:val="right"/>
    </w:pPr>
    <w:rPr>
      <w:rFonts w:asciiTheme="majorHAnsi" w:eastAsiaTheme="majorEastAsia" w:hAnsiTheme="majorHAnsi" w:cstheme="majorBidi"/>
      <w:noProof/>
      <w:color w:val="1F4E79" w:themeColor="accent1" w:themeShade="80"/>
      <w:kern w:val="0"/>
      <w:sz w:val="20"/>
      <w14:ligatures w14:val="none"/>
    </w:rPr>
  </w:style>
  <w:style w:type="character" w:customStyle="1" w:styleId="PiedepginaCar">
    <w:name w:val="Pie de página Car"/>
    <w:basedOn w:val="Fuentedeprrafopredeter"/>
    <w:link w:val="Piedepgina"/>
    <w:uiPriority w:val="99"/>
    <w:rPr>
      <w:rFonts w:asciiTheme="majorHAnsi" w:eastAsiaTheme="majorEastAsia" w:hAnsiTheme="majorHAnsi" w:cstheme="majorBidi"/>
      <w:noProof/>
      <w:color w:val="1F4E79" w:themeColor="accent1" w:themeShade="80"/>
      <w:kern w:val="0"/>
      <w:sz w:val="20"/>
      <w14:ligatures w14:val="none"/>
    </w:rPr>
  </w:style>
  <w:style w:type="paragraph" w:styleId="Cierre">
    <w:name w:val="Closing"/>
    <w:basedOn w:val="Normal"/>
    <w:link w:val="CierreCar"/>
    <w:uiPriority w:val="4"/>
    <w:unhideWhenUsed/>
    <w:qFormat/>
    <w:rsid w:val="00147208"/>
    <w:pPr>
      <w:spacing w:before="360" w:after="120"/>
    </w:pPr>
    <w:rPr>
      <w:b/>
      <w:bCs/>
      <w:color w:val="2E74B5" w:themeColor="accent1" w:themeShade="BF"/>
      <w:sz w:val="24"/>
    </w:rPr>
  </w:style>
  <w:style w:type="character" w:customStyle="1" w:styleId="CierreCar">
    <w:name w:val="Cierre Car"/>
    <w:basedOn w:val="Fuentedeprrafopredeter"/>
    <w:link w:val="Cierre"/>
    <w:uiPriority w:val="4"/>
    <w:rsid w:val="00147208"/>
    <w:rPr>
      <w:b/>
      <w:bCs/>
      <w:color w:val="2E74B5" w:themeColor="accent1" w:themeShade="BF"/>
      <w:sz w:val="24"/>
    </w:rPr>
  </w:style>
  <w:style w:type="paragraph" w:customStyle="1" w:styleId="Organizacin">
    <w:name w:val="Organización"/>
    <w:basedOn w:val="Normal"/>
    <w:next w:val="Normal"/>
    <w:uiPriority w:val="4"/>
    <w:qFormat/>
    <w:rsid w:val="00591137"/>
    <w:pPr>
      <w:spacing w:before="840" w:after="0" w:line="288" w:lineRule="auto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styleId="Textoennegrita">
    <w:name w:val="Strong"/>
    <w:basedOn w:val="Fuentedeprrafopredeter"/>
    <w:uiPriority w:val="2"/>
    <w:unhideWhenUsed/>
    <w:qFormat/>
    <w:rPr>
      <w:b w:val="0"/>
      <w:bCs w:val="0"/>
      <w:color w:val="5B9BD5" w:themeColor="accent1"/>
    </w:rPr>
  </w:style>
  <w:style w:type="paragraph" w:customStyle="1" w:styleId="Informacindecontacto">
    <w:name w:val="Información de contacto"/>
    <w:basedOn w:val="Normal"/>
    <w:uiPriority w:val="4"/>
    <w:qFormat/>
    <w:pPr>
      <w:spacing w:before="40"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39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NNA\AppData\Roaming\Microsoft\Templates\Factura%20de%20ventas%20empresarial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15A66E7870B49AB8367990334D44D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7B9AC9-4F9C-446B-88DA-A76F198FE9C9}"/>
      </w:docPartPr>
      <w:docPartBody>
        <w:p w:rsidR="00957D96" w:rsidRDefault="00AB6544" w:rsidP="00AB6544">
          <w:pPr>
            <w:pStyle w:val="B15A66E7870B49AB8367990334D44D17"/>
          </w:pPr>
          <w:r w:rsidRPr="00B36F2C">
            <w:rPr>
              <w:b/>
              <w:bCs/>
              <w:lang w:bidi="es-ES"/>
            </w:rPr>
            <w:t>Descripción</w:t>
          </w:r>
        </w:p>
      </w:docPartBody>
    </w:docPart>
    <w:docPart>
      <w:docPartPr>
        <w:name w:val="415082B17B014738A5C250EE0B9202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1A2E15-9FB9-479E-9B84-67EA53FE390B}"/>
      </w:docPartPr>
      <w:docPartBody>
        <w:p w:rsidR="00957D96" w:rsidRDefault="00E7125D" w:rsidP="00E7125D">
          <w:pPr>
            <w:pStyle w:val="415082B17B014738A5C250EE0B9202CB"/>
          </w:pPr>
          <w:r w:rsidRPr="00DF22E3">
            <w:rPr>
              <w:lang w:bidi="es-ES"/>
            </w:rPr>
            <w:t>Total de la línea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C462C5-F89E-4D82-8C98-96EFD4D84E0D}"/>
      </w:docPartPr>
      <w:docPartBody>
        <w:p w:rsidR="00957D96" w:rsidRDefault="00E7125D">
          <w:r w:rsidRPr="008A01C3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C1914D125C924E968A7A97C830A2A0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72276B-D023-414B-8B3B-DAB4CD4888A7}"/>
      </w:docPartPr>
      <w:docPartBody>
        <w:p w:rsidR="001A6DF5" w:rsidRDefault="00AB6544" w:rsidP="00AB6544">
          <w:pPr>
            <w:pStyle w:val="C1914D125C924E968A7A97C830A2A0AF"/>
          </w:pPr>
          <w:r w:rsidRPr="008A01C3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F2B4F75A4054081BE0F339254280D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A26FD6-3F51-49E8-AD07-83FD37474A02}"/>
      </w:docPartPr>
      <w:docPartBody>
        <w:p w:rsidR="001A6DF5" w:rsidRDefault="00AB6544" w:rsidP="00AB6544">
          <w:pPr>
            <w:pStyle w:val="0F2B4F75A4054081BE0F339254280D5C"/>
          </w:pPr>
          <w:r w:rsidRPr="008A01C3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C71CFBD35B7447B099875000D15D87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E93D05-5ABE-404B-9A3A-B6F7FB9F8662}"/>
      </w:docPartPr>
      <w:docPartBody>
        <w:p w:rsidR="001A6DF5" w:rsidRDefault="00AB6544" w:rsidP="00AB6544">
          <w:pPr>
            <w:pStyle w:val="C71CFBD35B7447B099875000D15D87D6"/>
          </w:pPr>
          <w:r w:rsidRPr="008A01C3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C9D35340E6864ED89D4154A6A0332C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1F608D-6A15-4BE9-A3B8-BE28F23D7DFC}"/>
      </w:docPartPr>
      <w:docPartBody>
        <w:p w:rsidR="001A6DF5" w:rsidRDefault="00AB6544" w:rsidP="00AB6544">
          <w:pPr>
            <w:pStyle w:val="C9D35340E6864ED89D4154A6A0332C97"/>
          </w:pPr>
          <w:r w:rsidRPr="008A01C3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D3F43FED4D24572B13B84C96B086C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F0ADF2-9FDF-440C-B47C-A28186E5BF51}"/>
      </w:docPartPr>
      <w:docPartBody>
        <w:p w:rsidR="001A6DF5" w:rsidRDefault="00AB6544" w:rsidP="00AB6544">
          <w:pPr>
            <w:pStyle w:val="FD3F43FED4D24572B13B84C96B086CC3"/>
          </w:pPr>
          <w:r w:rsidRPr="008A01C3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F165022DDFE4AAC8D1F26EF4B8722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22BC2D-4C86-4ADF-B45B-DED7B10C8860}"/>
      </w:docPartPr>
      <w:docPartBody>
        <w:p w:rsidR="001A6DF5" w:rsidRDefault="00AB6544" w:rsidP="00AB6544">
          <w:pPr>
            <w:pStyle w:val="FF165022DDFE4AAC8D1F26EF4B8722CD"/>
          </w:pPr>
          <w:r w:rsidRPr="008A01C3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4153C4BC7EC42CF8ABED61E2DB249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948566-D885-4FB2-B78E-69C5C0CFB3BE}"/>
      </w:docPartPr>
      <w:docPartBody>
        <w:p w:rsidR="001A6DF5" w:rsidRDefault="00AB6544" w:rsidP="00AB6544">
          <w:pPr>
            <w:pStyle w:val="64153C4BC7EC42CF8ABED61E2DB24975"/>
          </w:pPr>
          <w:r w:rsidRPr="008A01C3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1ACC647C731D4D6A9A2CAE3A36EF1E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84FF5F-F936-404B-A52A-1BF88D8EECCA}"/>
      </w:docPartPr>
      <w:docPartBody>
        <w:p w:rsidR="001A6DF5" w:rsidRDefault="00AB6544" w:rsidP="00AB6544">
          <w:pPr>
            <w:pStyle w:val="1ACC647C731D4D6A9A2CAE3A36EF1E27"/>
          </w:pPr>
          <w:r w:rsidRPr="008A01C3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959120-F573-461E-A02E-957EE9187AFB}"/>
      </w:docPartPr>
      <w:docPartBody>
        <w:p w:rsidR="00E27A70" w:rsidRDefault="00AB6544">
          <w:r w:rsidRPr="009D1316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DilleniaUPC">
    <w:altName w:val="Cambria"/>
    <w:charset w:val="DE"/>
    <w:family w:val="roman"/>
    <w:pitch w:val="variable"/>
    <w:sig w:usb0="81000003" w:usb1="00000000" w:usb2="00000000" w:usb3="00000000" w:csb0="0001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25D"/>
    <w:rsid w:val="00183A9B"/>
    <w:rsid w:val="001A6DF5"/>
    <w:rsid w:val="002031EF"/>
    <w:rsid w:val="00311152"/>
    <w:rsid w:val="004538FA"/>
    <w:rsid w:val="00957D96"/>
    <w:rsid w:val="00AA0D99"/>
    <w:rsid w:val="00AB6544"/>
    <w:rsid w:val="00AF387C"/>
    <w:rsid w:val="00B400FB"/>
    <w:rsid w:val="00C055DD"/>
    <w:rsid w:val="00CD533C"/>
    <w:rsid w:val="00CD6A44"/>
    <w:rsid w:val="00D770F4"/>
    <w:rsid w:val="00E27A70"/>
    <w:rsid w:val="00E7125D"/>
    <w:rsid w:val="00F62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A" w:eastAsia="es-P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2"/>
    <w:qFormat/>
    <w:pPr>
      <w:spacing w:after="0" w:line="420" w:lineRule="exact"/>
    </w:pPr>
    <w:rPr>
      <w:rFonts w:asciiTheme="majorHAnsi" w:eastAsiaTheme="majorEastAsia" w:hAnsiTheme="majorHAnsi" w:cstheme="majorBidi"/>
      <w:caps/>
      <w:color w:val="0A2F41" w:themeColor="accent1" w:themeShade="80"/>
      <w:kern w:val="28"/>
      <w:sz w:val="38"/>
      <w:szCs w:val="20"/>
      <w:lang w:val="es-ES" w:eastAsia="ja-JP"/>
      <w14:ligatures w14:val="none"/>
    </w:rPr>
  </w:style>
  <w:style w:type="character" w:customStyle="1" w:styleId="TtuloCar">
    <w:name w:val="Título Car"/>
    <w:basedOn w:val="Fuentedeprrafopredeter"/>
    <w:link w:val="Ttulo"/>
    <w:uiPriority w:val="2"/>
    <w:rPr>
      <w:rFonts w:asciiTheme="majorHAnsi" w:eastAsiaTheme="majorEastAsia" w:hAnsiTheme="majorHAnsi" w:cstheme="majorBidi"/>
      <w:caps/>
      <w:color w:val="0A2F41" w:themeColor="accent1" w:themeShade="80"/>
      <w:kern w:val="28"/>
      <w:sz w:val="38"/>
      <w:szCs w:val="20"/>
      <w:lang w:val="es-ES" w:eastAsia="ja-JP"/>
      <w14:ligatures w14:val="none"/>
    </w:rPr>
  </w:style>
  <w:style w:type="paragraph" w:customStyle="1" w:styleId="C1914D125C924E968A7A97C830A2A0AF">
    <w:name w:val="C1914D125C924E968A7A97C830A2A0AF"/>
    <w:rsid w:val="00AB6544"/>
    <w:pPr>
      <w:spacing w:line="240" w:lineRule="auto"/>
    </w:pPr>
    <w:rPr>
      <w:color w:val="404040" w:themeColor="text1" w:themeTint="BF"/>
      <w:sz w:val="18"/>
      <w:szCs w:val="20"/>
      <w:lang w:val="es-ES" w:eastAsia="ja-JP"/>
      <w14:ligatures w14:val="standard"/>
    </w:rPr>
  </w:style>
  <w:style w:type="paragraph" w:customStyle="1" w:styleId="415082B17B014738A5C250EE0B9202CB">
    <w:name w:val="415082B17B014738A5C250EE0B9202CB"/>
    <w:rsid w:val="00E7125D"/>
  </w:style>
  <w:style w:type="character" w:styleId="Textodelmarcadordeposicin">
    <w:name w:val="Placeholder Text"/>
    <w:basedOn w:val="Fuentedeprrafopredeter"/>
    <w:uiPriority w:val="99"/>
    <w:semiHidden/>
    <w:rsid w:val="00CD533C"/>
    <w:rPr>
      <w:color w:val="808080"/>
    </w:rPr>
  </w:style>
  <w:style w:type="paragraph" w:customStyle="1" w:styleId="C9D5465D63C04D8D87CFCB56BAF354D61">
    <w:name w:val="C9D5465D63C04D8D87CFCB56BAF354D61"/>
    <w:rsid w:val="00AB6544"/>
    <w:pPr>
      <w:spacing w:line="240" w:lineRule="auto"/>
    </w:pPr>
    <w:rPr>
      <w:color w:val="404040" w:themeColor="text1" w:themeTint="BF"/>
      <w:sz w:val="18"/>
      <w:szCs w:val="20"/>
      <w:lang w:val="es-ES" w:eastAsia="ja-JP"/>
      <w14:ligatures w14:val="standard"/>
    </w:rPr>
  </w:style>
  <w:style w:type="paragraph" w:customStyle="1" w:styleId="0F2B4F75A4054081BE0F339254280D5C">
    <w:name w:val="0F2B4F75A4054081BE0F339254280D5C"/>
    <w:rsid w:val="00AB6544"/>
    <w:pPr>
      <w:spacing w:line="240" w:lineRule="auto"/>
    </w:pPr>
    <w:rPr>
      <w:color w:val="404040" w:themeColor="text1" w:themeTint="BF"/>
      <w:sz w:val="18"/>
      <w:szCs w:val="20"/>
      <w:lang w:val="es-ES" w:eastAsia="ja-JP"/>
      <w14:ligatures w14:val="standard"/>
    </w:rPr>
  </w:style>
  <w:style w:type="paragraph" w:customStyle="1" w:styleId="C71CFBD35B7447B099875000D15D87D6">
    <w:name w:val="C71CFBD35B7447B099875000D15D87D6"/>
    <w:rsid w:val="00AB6544"/>
    <w:pPr>
      <w:spacing w:line="240" w:lineRule="auto"/>
    </w:pPr>
    <w:rPr>
      <w:color w:val="404040" w:themeColor="text1" w:themeTint="BF"/>
      <w:sz w:val="18"/>
      <w:szCs w:val="20"/>
      <w:lang w:val="es-ES" w:eastAsia="ja-JP"/>
      <w14:ligatures w14:val="standard"/>
    </w:rPr>
  </w:style>
  <w:style w:type="paragraph" w:customStyle="1" w:styleId="B15A66E7870B49AB8367990334D44D17">
    <w:name w:val="B15A66E7870B49AB8367990334D44D17"/>
    <w:rsid w:val="00AB6544"/>
    <w:pPr>
      <w:spacing w:line="240" w:lineRule="auto"/>
    </w:pPr>
    <w:rPr>
      <w:color w:val="404040" w:themeColor="text1" w:themeTint="BF"/>
      <w:sz w:val="18"/>
      <w:szCs w:val="20"/>
      <w:lang w:val="es-ES" w:eastAsia="ja-JP"/>
      <w14:ligatures w14:val="standard"/>
    </w:rPr>
  </w:style>
  <w:style w:type="paragraph" w:customStyle="1" w:styleId="C9D35340E6864ED89D4154A6A0332C97">
    <w:name w:val="C9D35340E6864ED89D4154A6A0332C97"/>
    <w:rsid w:val="00AB6544"/>
    <w:pPr>
      <w:spacing w:line="240" w:lineRule="auto"/>
    </w:pPr>
    <w:rPr>
      <w:color w:val="404040" w:themeColor="text1" w:themeTint="BF"/>
      <w:sz w:val="18"/>
      <w:szCs w:val="20"/>
      <w:lang w:val="es-ES" w:eastAsia="ja-JP"/>
      <w14:ligatures w14:val="standard"/>
    </w:rPr>
  </w:style>
  <w:style w:type="paragraph" w:customStyle="1" w:styleId="FD3F43FED4D24572B13B84C96B086CC3">
    <w:name w:val="FD3F43FED4D24572B13B84C96B086CC3"/>
    <w:rsid w:val="00AB6544"/>
    <w:pPr>
      <w:spacing w:line="240" w:lineRule="auto"/>
    </w:pPr>
    <w:rPr>
      <w:color w:val="404040" w:themeColor="text1" w:themeTint="BF"/>
      <w:sz w:val="18"/>
      <w:szCs w:val="20"/>
      <w:lang w:val="es-ES" w:eastAsia="ja-JP"/>
      <w14:ligatures w14:val="standard"/>
    </w:rPr>
  </w:style>
  <w:style w:type="paragraph" w:customStyle="1" w:styleId="FF165022DDFE4AAC8D1F26EF4B8722CD">
    <w:name w:val="FF165022DDFE4AAC8D1F26EF4B8722CD"/>
    <w:rsid w:val="00AB6544"/>
    <w:pPr>
      <w:spacing w:before="40" w:after="0" w:line="240" w:lineRule="auto"/>
    </w:pPr>
    <w:rPr>
      <w:color w:val="404040" w:themeColor="text1" w:themeTint="BF"/>
      <w:sz w:val="18"/>
      <w:szCs w:val="20"/>
      <w:lang w:val="es-ES" w:eastAsia="ja-JP"/>
      <w14:ligatures w14:val="standard"/>
    </w:rPr>
  </w:style>
  <w:style w:type="paragraph" w:customStyle="1" w:styleId="64153C4BC7EC42CF8ABED61E2DB24975">
    <w:name w:val="64153C4BC7EC42CF8ABED61E2DB24975"/>
    <w:rsid w:val="00AB6544"/>
    <w:pPr>
      <w:spacing w:before="40" w:after="0" w:line="240" w:lineRule="auto"/>
    </w:pPr>
    <w:rPr>
      <w:color w:val="404040" w:themeColor="text1" w:themeTint="BF"/>
      <w:sz w:val="18"/>
      <w:szCs w:val="20"/>
      <w:lang w:val="es-ES" w:eastAsia="ja-JP"/>
      <w14:ligatures w14:val="standard"/>
    </w:rPr>
  </w:style>
  <w:style w:type="paragraph" w:customStyle="1" w:styleId="1ACC647C731D4D6A9A2CAE3A36EF1E27">
    <w:name w:val="1ACC647C731D4D6A9A2CAE3A36EF1E27"/>
    <w:rsid w:val="00AB6544"/>
    <w:pPr>
      <w:spacing w:before="40" w:after="0" w:line="240" w:lineRule="auto"/>
    </w:pPr>
    <w:rPr>
      <w:color w:val="404040" w:themeColor="text1" w:themeTint="BF"/>
      <w:sz w:val="18"/>
      <w:szCs w:val="20"/>
      <w:lang w:val="es-ES" w:eastAsia="ja-JP"/>
      <w14:ligatures w14:val="standard"/>
    </w:rPr>
  </w:style>
  <w:style w:type="paragraph" w:customStyle="1" w:styleId="5134419DB9344B07AFF86A3B316B59E0">
    <w:name w:val="5134419DB9344B07AFF86A3B316B59E0"/>
    <w:rsid w:val="00CD533C"/>
  </w:style>
  <w:style w:type="paragraph" w:customStyle="1" w:styleId="3D8DC729ACF34A4D9582AA7FAB282E5D">
    <w:name w:val="3D8DC729ACF34A4D9582AA7FAB282E5D"/>
    <w:rsid w:val="00CD53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Blue Business Set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b81d78e-47a5-4e1f-a5f4-2ef4e809c504">
      <Terms xmlns="http://schemas.microsoft.com/office/infopath/2007/PartnerControls"/>
    </lcf76f155ced4ddcb4097134ff3c332f>
    <TaxCatchAll xmlns="371dfbe5-0518-4132-adfb-d5ba8927ae1c" xsi:nil="true"/>
    <NumeroFormulario xmlns="2b81d78e-47a5-4e1f-a5f4-2ef4e809c504">Form-001 Cot-V1</NumeroFormulario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45A7C78194FDE4FB4F0665A70C499FC" ma:contentTypeVersion="11" ma:contentTypeDescription="Crear nuevo documento." ma:contentTypeScope="" ma:versionID="b0f5d608c3e3f4792e8828275f7e9949">
  <xsd:schema xmlns:xsd="http://www.w3.org/2001/XMLSchema" xmlns:xs="http://www.w3.org/2001/XMLSchema" xmlns:p="http://schemas.microsoft.com/office/2006/metadata/properties" xmlns:ns2="2b81d78e-47a5-4e1f-a5f4-2ef4e809c504" xmlns:ns3="371dfbe5-0518-4132-adfb-d5ba8927ae1c" targetNamespace="http://schemas.microsoft.com/office/2006/metadata/properties" ma:root="true" ma:fieldsID="d3cbc0522fcef9741e4e95864272ea46" ns2:_="" ns3:_="">
    <xsd:import namespace="2b81d78e-47a5-4e1f-a5f4-2ef4e809c504"/>
    <xsd:import namespace="371dfbe5-0518-4132-adfb-d5ba8927ae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NumeroFormulari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81d78e-47a5-4e1f-a5f4-2ef4e809c5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a0f389eb-7ce1-45d8-894d-1834cc19f7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NumeroFormulario" ma:index="18" nillable="true" ma:displayName="Numero Formulario" ma:format="Dropdown" ma:internalName="NumeroFormulario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1dfbe5-0518-4132-adfb-d5ba8927ae1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f8e06de-18ce-467e-9be2-5259871d2afc}" ma:internalName="TaxCatchAll" ma:showField="CatchAllData" ma:web="371dfbe5-0518-4132-adfb-d5ba8927ae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ED7E39-1D0B-4FB6-B926-433E7A52DAD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AF0ACC9-2D1A-44A7-BC7A-D7A43A58C4E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5920CCC-7971-4980-8B94-C0D74CBC4C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8F67793-2F60-4711-8E04-F6C9632669E3}"/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Factura de ventas empresariales.dotx</Template>
  <TotalTime>2</TotalTime>
  <Pages>2</Pages>
  <Words>104</Words>
  <Characters>574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DANNA</dc:creator>
  <cp:keywords/>
  <cp:lastModifiedBy>Soporte</cp:lastModifiedBy>
  <cp:revision>35</cp:revision>
  <dcterms:created xsi:type="dcterms:W3CDTF">2025-05-20T01:28:00Z</dcterms:created>
  <dcterms:modified xsi:type="dcterms:W3CDTF">2025-07-08T20:20:00Z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0x010100D45A7C78194FDE4FB4F0665A70C499FC</vt:lpwstr>
  </property>
  <property fmtid="{D5CDD505-2E9C-101B-9397-08002B2CF9AE}" pid="3" name="MediaServiceImageTags">
    <vt:lpwstr/>
  </property>
</Properties>
</file>